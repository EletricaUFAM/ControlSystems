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9C7" w:rsidRDefault="00D119C7" w:rsidP="00982375">
      <w:pPr>
        <w:spacing w:after="0"/>
        <w:jc w:val="both"/>
      </w:pPr>
      <w:r>
        <w:t>Equipe: Mikhail, Nathan, Heitor, Marcos e Jeferson</w:t>
      </w:r>
    </w:p>
    <w:p w:rsidR="00D119C7" w:rsidRDefault="00D119C7" w:rsidP="00982375">
      <w:pPr>
        <w:spacing w:after="0"/>
        <w:jc w:val="both"/>
      </w:pPr>
      <w:r>
        <w:t>Equipe apresentou o relatório.</w:t>
      </w:r>
    </w:p>
    <w:p w:rsidR="00D119C7" w:rsidRDefault="00D119C7" w:rsidP="00982375">
      <w:pPr>
        <w:spacing w:after="0"/>
        <w:jc w:val="both"/>
      </w:pPr>
    </w:p>
    <w:p w:rsidR="00D119C7" w:rsidRDefault="00D119C7" w:rsidP="00982375">
      <w:pPr>
        <w:spacing w:after="0"/>
        <w:jc w:val="both"/>
      </w:pPr>
      <w:r>
        <w:t>1.  Faça ensaios de simulação visando identificar a linearidade e a invariância no tempo de sistemas físicos. Classifique as plantas P1, P2, P3 e P4 fornecidas quanto:</w:t>
      </w:r>
    </w:p>
    <w:p w:rsidR="00D119C7" w:rsidRDefault="00D119C7" w:rsidP="00982375">
      <w:pPr>
        <w:spacing w:after="0"/>
        <w:jc w:val="both"/>
      </w:pPr>
      <w:r>
        <w:t xml:space="preserve">a) Contínuo x Amostrado </w:t>
      </w:r>
    </w:p>
    <w:p w:rsidR="00D119C7" w:rsidRDefault="00D119C7" w:rsidP="00982375">
      <w:pPr>
        <w:spacing w:after="0"/>
        <w:jc w:val="both"/>
      </w:pPr>
      <w:r>
        <w:t xml:space="preserve">b) Linear x Não-linear:  </w:t>
      </w:r>
    </w:p>
    <w:p w:rsidR="00D119C7" w:rsidRDefault="00D119C7" w:rsidP="00982375">
      <w:pPr>
        <w:spacing w:after="0"/>
        <w:jc w:val="both"/>
      </w:pPr>
      <w:r>
        <w:t xml:space="preserve">c) Invariante x variante no tempo </w:t>
      </w:r>
    </w:p>
    <w:p w:rsidR="00D119C7" w:rsidRDefault="00D119C7" w:rsidP="00982375">
      <w:pPr>
        <w:spacing w:after="0"/>
        <w:jc w:val="both"/>
      </w:pPr>
      <w:r>
        <w:t xml:space="preserve">d) Instantâneo x Dinâmico </w:t>
      </w:r>
    </w:p>
    <w:p w:rsidR="00D119C7" w:rsidRDefault="00D119C7" w:rsidP="00982375">
      <w:pPr>
        <w:spacing w:after="0"/>
        <w:jc w:val="both"/>
      </w:pPr>
      <w:r>
        <w:t>e) Determinístico x Estocástico</w:t>
      </w:r>
    </w:p>
    <w:p w:rsidR="00D119C7" w:rsidRDefault="00D119C7" w:rsidP="00982375">
      <w:pPr>
        <w:spacing w:after="0"/>
        <w:jc w:val="both"/>
      </w:pPr>
    </w:p>
    <w:p w:rsidR="00D119C7" w:rsidRPr="009F5A13" w:rsidRDefault="00D119C7" w:rsidP="00982375">
      <w:pPr>
        <w:spacing w:after="0"/>
        <w:jc w:val="center"/>
        <w:rPr>
          <w:b/>
          <w:bCs/>
          <w:sz w:val="26"/>
          <w:szCs w:val="26"/>
        </w:rPr>
      </w:pPr>
      <w:r w:rsidRPr="009F5A13">
        <w:rPr>
          <w:b/>
          <w:bCs/>
          <w:sz w:val="26"/>
          <w:szCs w:val="26"/>
        </w:rPr>
        <w:t>Planta 1</w:t>
      </w:r>
    </w:p>
    <w:p w:rsidR="00D119C7" w:rsidRDefault="00D119C7" w:rsidP="00982375">
      <w:pPr>
        <w:spacing w:after="0"/>
        <w:jc w:val="both"/>
        <w:rPr>
          <w:noProof/>
          <w:lang w:eastAsia="pt-BR"/>
        </w:rPr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23pt;height:195pt;visibility:visible">
            <v:imagedata r:id="rId4" o:title=""/>
          </v:shape>
        </w:pict>
      </w:r>
    </w:p>
    <w:p w:rsidR="00D119C7" w:rsidRPr="0077589C" w:rsidRDefault="00D119C7" w:rsidP="0077589C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>Figura 01 – esquema em diagramas de blocos do sistema 1</w:t>
      </w:r>
      <w:r>
        <w:rPr>
          <w:noProof/>
          <w:sz w:val="20"/>
          <w:szCs w:val="20"/>
          <w:lang w:eastAsia="pt-BR"/>
        </w:rPr>
        <w:t xml:space="preserve"> para análise da linearidade</w:t>
      </w:r>
    </w:p>
    <w:p w:rsidR="00D119C7" w:rsidRDefault="00D119C7" w:rsidP="0077589C">
      <w:pPr>
        <w:spacing w:after="0"/>
      </w:pPr>
    </w:p>
    <w:p w:rsidR="00D119C7" w:rsidRDefault="00D119C7" w:rsidP="00982375">
      <w:pPr>
        <w:spacing w:after="0"/>
        <w:jc w:val="both"/>
      </w:pPr>
      <w:r>
        <w:t>a) O sistema é contínuo no tempo.</w:t>
      </w:r>
    </w:p>
    <w:p w:rsidR="00D119C7" w:rsidRDefault="00D119C7" w:rsidP="00982375">
      <w:pPr>
        <w:spacing w:after="0"/>
        <w:jc w:val="both"/>
      </w:pPr>
      <w:r>
        <w:t>b) Segundo o gráfico, o sistema é linear pois:</w:t>
      </w:r>
    </w:p>
    <w:p w:rsidR="00D119C7" w:rsidRDefault="00D119C7" w:rsidP="00982375">
      <w:pPr>
        <w:spacing w:after="0"/>
        <w:jc w:val="center"/>
      </w:pPr>
      <w:r>
        <w:pict>
          <v:shape id="_x0000_i1026" type="#_x0000_t75" style="width:190.5pt;height:13.5pt">
            <v:imagedata r:id="rId5" o:title="" chromakey="white"/>
          </v:shape>
        </w:pict>
      </w:r>
    </w:p>
    <w:p w:rsidR="00D119C7" w:rsidRDefault="00D119C7" w:rsidP="00982375">
      <w:pPr>
        <w:spacing w:after="0"/>
      </w:pPr>
      <w:r>
        <w:t>Ou seja,</w:t>
      </w:r>
    </w:p>
    <w:p w:rsidR="00D119C7" w:rsidRDefault="00D119C7" w:rsidP="000A4BE8">
      <w:pPr>
        <w:spacing w:after="0"/>
        <w:jc w:val="center"/>
      </w:pPr>
      <w:r>
        <w:pict>
          <v:shape id="_x0000_i1027" type="#_x0000_t75" style="width:3in;height:13.5pt">
            <v:imagedata r:id="rId6" o:title="" chromakey="white"/>
          </v:shape>
        </w:pict>
      </w:r>
    </w:p>
    <w:p w:rsidR="00D119C7" w:rsidRDefault="00D119C7" w:rsidP="000A4BE8">
      <w:pPr>
        <w:spacing w:after="0"/>
        <w:jc w:val="both"/>
      </w:pPr>
      <w:r>
        <w:t>Que é o resultado do terceiro sinal, porém existe um erro de precisão que impossibilita da onda ser constante em zero.</w:t>
      </w:r>
    </w:p>
    <w:p w:rsidR="00D119C7" w:rsidRDefault="00D119C7" w:rsidP="000A4BE8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2" o:spid="_x0000_i1028" type="#_x0000_t75" style="width:326.25pt;height:204pt;visibility:visible">
            <v:imagedata r:id="rId7" o:title=""/>
          </v:shape>
        </w:pict>
      </w:r>
    </w:p>
    <w:p w:rsidR="00D119C7" w:rsidRPr="0077589C" w:rsidRDefault="00D119C7" w:rsidP="000A4BE8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>Figura 02 – gráficos que demonstram o comportamento do sistema 1</w:t>
      </w:r>
      <w:r>
        <w:rPr>
          <w:noProof/>
          <w:sz w:val="20"/>
          <w:szCs w:val="20"/>
          <w:lang w:eastAsia="pt-BR"/>
        </w:rPr>
        <w:t xml:space="preserve"> quanto à linearidade</w:t>
      </w:r>
    </w:p>
    <w:p w:rsidR="00D119C7" w:rsidRDefault="00D119C7" w:rsidP="000A4BE8">
      <w:pPr>
        <w:spacing w:after="0"/>
        <w:jc w:val="center"/>
      </w:pPr>
    </w:p>
    <w:p w:rsidR="00D119C7" w:rsidRDefault="00D119C7" w:rsidP="000A4BE8">
      <w:pPr>
        <w:spacing w:after="0"/>
        <w:jc w:val="both"/>
      </w:pPr>
      <w:r>
        <w:t>c) Para que um sistema seja invariante no tempo, é necessário que, dado:</w:t>
      </w:r>
    </w:p>
    <w:p w:rsidR="00D119C7" w:rsidRDefault="00D119C7" w:rsidP="0040331B">
      <w:pPr>
        <w:spacing w:after="0"/>
        <w:jc w:val="center"/>
      </w:pPr>
      <w:r w:rsidRPr="00456C10">
        <w:fldChar w:fldCharType="begin"/>
      </w:r>
      <w:r w:rsidRPr="00456C10">
        <w:instrText xml:space="preserve"> QUOTE </w:instrText>
      </w:r>
      <w:r>
        <w:pict>
          <v:shape id="_x0000_i1029" type="#_x0000_t75" style="width:103.5pt;height:11.25pt">
            <v:imagedata r:id="rId8" o:title="" chromakey="white"/>
          </v:shape>
        </w:pict>
      </w:r>
      <w:r w:rsidRPr="00456C10">
        <w:instrText xml:space="preserve"> </w:instrText>
      </w:r>
      <w:r w:rsidRPr="00456C10">
        <w:fldChar w:fldCharType="separate"/>
      </w:r>
      <w:r>
        <w:pict>
          <v:shape id="_x0000_i1030" type="#_x0000_t75" style="width:103.5pt;height:11.25pt">
            <v:imagedata r:id="rId8" o:title="" chromakey="white"/>
          </v:shape>
        </w:pict>
      </w:r>
      <w:r w:rsidRPr="00456C10">
        <w:fldChar w:fldCharType="end"/>
      </w:r>
      <w:r>
        <w:t xml:space="preserve"> e</w:t>
      </w:r>
    </w:p>
    <w:p w:rsidR="00D119C7" w:rsidRDefault="00D119C7" w:rsidP="0040331B">
      <w:pPr>
        <w:spacing w:after="0"/>
        <w:jc w:val="center"/>
      </w:pPr>
      <w:r>
        <w:pict>
          <v:shape id="_x0000_i1031" type="#_x0000_t75" style="width:77.25pt;height:11.25pt">
            <v:imagedata r:id="rId9" o:title="" chromakey="white"/>
          </v:shape>
        </w:pict>
      </w:r>
    </w:p>
    <w:p w:rsidR="00D119C7" w:rsidRDefault="00D119C7" w:rsidP="0040331B">
      <w:pPr>
        <w:spacing w:after="0"/>
      </w:pPr>
      <w:r>
        <w:t>Onde,</w:t>
      </w:r>
    </w:p>
    <w:p w:rsidR="00D119C7" w:rsidRDefault="00D119C7" w:rsidP="0040331B">
      <w:pPr>
        <w:spacing w:after="0"/>
      </w:pPr>
      <w:r>
        <w:pict>
          <v:shape id="_x0000_i1032" type="#_x0000_t75" style="width:78.75pt;height:13.5pt">
            <v:imagedata r:id="rId10" o:title="" chromakey="white"/>
          </v:shape>
        </w:pict>
      </w:r>
    </w:p>
    <w:p w:rsidR="00D119C7" w:rsidRDefault="00D119C7" w:rsidP="0040331B">
      <w:pPr>
        <w:spacing w:after="0"/>
        <w:jc w:val="both"/>
      </w:pPr>
      <w:r>
        <w:t>Ou seja, dado um deslocamento na entrada, a resposta do sistema tem que ser igual a resposta do sistema deslocada.</w:t>
      </w:r>
    </w:p>
    <w:p w:rsidR="00D119C7" w:rsidRDefault="00D119C7" w:rsidP="0077589C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10" o:spid="_x0000_i1033" type="#_x0000_t75" style="width:411.75pt;height:147.75pt;visibility:visible">
            <v:imagedata r:id="rId11" o:title=""/>
          </v:shape>
        </w:pict>
      </w:r>
    </w:p>
    <w:p w:rsidR="00D119C7" w:rsidRDefault="00D119C7" w:rsidP="0040331B">
      <w:pPr>
        <w:spacing w:after="0"/>
        <w:jc w:val="center"/>
        <w:rPr>
          <w:noProof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03</w:t>
      </w:r>
      <w:r w:rsidRPr="0077589C">
        <w:rPr>
          <w:noProof/>
          <w:sz w:val="20"/>
          <w:szCs w:val="20"/>
          <w:lang w:eastAsia="pt-BR"/>
        </w:rPr>
        <w:t xml:space="preserve"> – esquema em diagramas de blocos do sistema 1</w:t>
      </w:r>
      <w:r>
        <w:rPr>
          <w:noProof/>
          <w:sz w:val="20"/>
          <w:szCs w:val="20"/>
          <w:lang w:eastAsia="pt-BR"/>
        </w:rPr>
        <w:t xml:space="preserve"> para análise da invariância no tempo</w:t>
      </w:r>
    </w:p>
    <w:p w:rsidR="00D119C7" w:rsidRDefault="00D119C7" w:rsidP="0040331B">
      <w:pPr>
        <w:spacing w:after="0"/>
        <w:jc w:val="center"/>
      </w:pPr>
    </w:p>
    <w:p w:rsidR="00D119C7" w:rsidRDefault="00D119C7" w:rsidP="0040331B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3" o:spid="_x0000_i1034" type="#_x0000_t75" style="width:422.25pt;height:264pt;visibility:visible">
            <v:imagedata r:id="rId12" o:title=""/>
          </v:shape>
        </w:pict>
      </w:r>
    </w:p>
    <w:p w:rsidR="00D119C7" w:rsidRDefault="00D119C7" w:rsidP="0040331B">
      <w:pPr>
        <w:spacing w:after="0"/>
        <w:jc w:val="center"/>
        <w:rPr>
          <w:noProof/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t>Figura 04</w:t>
      </w:r>
      <w:r w:rsidRPr="0077589C">
        <w:rPr>
          <w:noProof/>
          <w:sz w:val="20"/>
          <w:szCs w:val="20"/>
          <w:lang w:eastAsia="pt-BR"/>
        </w:rPr>
        <w:t xml:space="preserve"> – gráficos que demonstram o comportamento do sistema 1</w:t>
      </w:r>
      <w:r>
        <w:rPr>
          <w:noProof/>
          <w:sz w:val="20"/>
          <w:szCs w:val="20"/>
          <w:lang w:eastAsia="pt-BR"/>
        </w:rPr>
        <w:t xml:space="preserve"> quanto à invariância no tempo</w:t>
      </w:r>
    </w:p>
    <w:p w:rsidR="00D119C7" w:rsidRDefault="00D119C7" w:rsidP="0040331B">
      <w:pPr>
        <w:spacing w:after="0"/>
        <w:jc w:val="center"/>
      </w:pPr>
    </w:p>
    <w:p w:rsidR="00D119C7" w:rsidRDefault="00D119C7" w:rsidP="0040331B">
      <w:pPr>
        <w:spacing w:after="0"/>
      </w:pPr>
      <w:r>
        <w:t>A partir do gráfico podemos perceber que o sinal é variante no tempo.</w:t>
      </w: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  <w:r>
        <w:t xml:space="preserve">d) </w:t>
      </w:r>
    </w:p>
    <w:p w:rsidR="00D119C7" w:rsidRDefault="00D119C7" w:rsidP="0040331B">
      <w:pPr>
        <w:spacing w:after="0"/>
      </w:pPr>
    </w:p>
    <w:p w:rsidR="00D119C7" w:rsidRDefault="00D119C7" w:rsidP="00F52C67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35" type="#_x0000_t75" style="width:224.25pt;height:66pt;visibility:visible">
            <v:imagedata r:id="rId13" o:title=""/>
          </v:shape>
        </w:pict>
      </w:r>
    </w:p>
    <w:p w:rsidR="00D119C7" w:rsidRDefault="00D119C7" w:rsidP="00F52C67">
      <w:pPr>
        <w:spacing w:after="0"/>
        <w:jc w:val="center"/>
        <w:rPr>
          <w:noProof/>
          <w:lang w:eastAsia="pt-BR"/>
        </w:rPr>
      </w:pPr>
    </w:p>
    <w:p w:rsidR="00D119C7" w:rsidRDefault="00D119C7" w:rsidP="00F52C67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5" o:spid="_x0000_i1036" type="#_x0000_t75" style="width:422.25pt;height:264pt;visibility:visible">
            <v:imagedata r:id="rId14" o:title=""/>
          </v:shape>
        </w:pict>
      </w:r>
    </w:p>
    <w:p w:rsidR="00D119C7" w:rsidRDefault="00D119C7" w:rsidP="00F52C67">
      <w:pPr>
        <w:spacing w:after="0"/>
        <w:jc w:val="center"/>
        <w:rPr>
          <w:noProof/>
          <w:lang w:eastAsia="pt-BR"/>
        </w:rPr>
      </w:pPr>
    </w:p>
    <w:p w:rsidR="00D119C7" w:rsidRDefault="00D119C7" w:rsidP="00F52C67">
      <w:pPr>
        <w:spacing w:after="0"/>
        <w:jc w:val="both"/>
      </w:pPr>
      <w:r>
        <w:t>É dinâmico pois possui um transitório antes de se estabilizar.</w:t>
      </w:r>
    </w:p>
    <w:p w:rsidR="00D119C7" w:rsidRDefault="00D119C7" w:rsidP="0040331B">
      <w:pPr>
        <w:spacing w:after="0"/>
      </w:pPr>
    </w:p>
    <w:p w:rsidR="00D119C7" w:rsidRDefault="00D119C7" w:rsidP="00F52C67">
      <w:pPr>
        <w:spacing w:after="0"/>
      </w:pPr>
      <w:r>
        <w:t>e) É determinístico pois ele não possui alta variabilidade na saída.</w:t>
      </w:r>
    </w:p>
    <w:p w:rsidR="00D119C7" w:rsidRDefault="00D119C7" w:rsidP="0040331B">
      <w:pPr>
        <w:spacing w:after="0"/>
      </w:pPr>
    </w:p>
    <w:p w:rsidR="00D119C7" w:rsidRDefault="00D119C7" w:rsidP="0040331B">
      <w:pPr>
        <w:spacing w:after="0"/>
      </w:pPr>
    </w:p>
    <w:p w:rsidR="00D119C7" w:rsidRDefault="00D119C7" w:rsidP="00C4283E">
      <w:pPr>
        <w:spacing w:after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Planta 2</w:t>
      </w: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  <w:r w:rsidRPr="0050441A">
        <w:rPr>
          <w:b/>
          <w:bCs/>
        </w:rPr>
        <w:t>a)</w:t>
      </w:r>
      <w:r>
        <w:rPr>
          <w:b/>
          <w:bCs/>
          <w:sz w:val="26"/>
          <w:szCs w:val="26"/>
        </w:rPr>
        <w:t xml:space="preserve"> </w:t>
      </w:r>
      <w:r>
        <w:t>O sistema é contínuo no tempo.</w:t>
      </w: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</w:p>
    <w:p w:rsidR="00D119C7" w:rsidRPr="0050441A" w:rsidRDefault="00D119C7" w:rsidP="00331B1C">
      <w:pPr>
        <w:spacing w:after="0"/>
        <w:jc w:val="both"/>
        <w:rPr>
          <w:b/>
          <w:bCs/>
        </w:rPr>
      </w:pPr>
      <w:r w:rsidRPr="0050441A">
        <w:rPr>
          <w:b/>
          <w:bCs/>
        </w:rPr>
        <w:t>b)</w:t>
      </w:r>
    </w:p>
    <w:p w:rsidR="00D119C7" w:rsidRDefault="00D119C7" w:rsidP="00C4283E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37" type="#_x0000_t75" style="width:270pt;height:122.25pt;visibility:visible">
            <v:imagedata r:id="rId15" o:title=""/>
          </v:shape>
        </w:pict>
      </w:r>
    </w:p>
    <w:p w:rsidR="00D119C7" w:rsidRDefault="00D119C7" w:rsidP="00C4283E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05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2 para análise da linearidade</w:t>
      </w: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  <w:r w:rsidRPr="00911F10">
        <w:rPr>
          <w:b/>
          <w:bCs/>
          <w:sz w:val="26"/>
          <w:szCs w:val="26"/>
        </w:rPr>
        <w:pict>
          <v:shape id="_x0000_i1038" type="#_x0000_t75" style="width:414.75pt;height:258pt">
            <v:imagedata r:id="rId16" o:title=""/>
          </v:shape>
        </w:pict>
      </w: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  <w:r w:rsidRPr="0050441A">
        <w:rPr>
          <w:b/>
          <w:bCs/>
        </w:rPr>
        <w:t>Sistema não-linear pois:</w:t>
      </w:r>
      <w:r>
        <w:rPr>
          <w:b/>
          <w:bCs/>
          <w:sz w:val="26"/>
          <w:szCs w:val="26"/>
        </w:rPr>
        <w:t xml:space="preserve"> </w:t>
      </w:r>
      <w:r w:rsidRPr="00331B1C">
        <w:rPr>
          <w:b/>
          <w:bCs/>
          <w:position w:val="-10"/>
          <w:sz w:val="26"/>
          <w:szCs w:val="26"/>
        </w:rPr>
        <w:object w:dxaOrig="3680" w:dyaOrig="340">
          <v:shape id="_x0000_i1039" type="#_x0000_t75" style="width:182.25pt;height:17.25pt" o:ole="">
            <v:imagedata r:id="rId17" o:title=""/>
          </v:shape>
          <o:OLEObject Type="Embed" ProgID="Equation.3" ShapeID="_x0000_i1039" DrawAspect="Content" ObjectID="_1281604408" r:id="rId18"/>
        </w:object>
      </w:r>
    </w:p>
    <w:p w:rsidR="00D119C7" w:rsidRDefault="00D119C7" w:rsidP="00331B1C">
      <w:pPr>
        <w:spacing w:after="0"/>
        <w:jc w:val="both"/>
        <w:rPr>
          <w:b/>
          <w:bCs/>
          <w:sz w:val="26"/>
          <w:szCs w:val="26"/>
        </w:rPr>
      </w:pPr>
    </w:p>
    <w:p w:rsidR="00D119C7" w:rsidRPr="0050441A" w:rsidRDefault="00D119C7" w:rsidP="00331B1C">
      <w:pPr>
        <w:spacing w:after="0"/>
        <w:jc w:val="both"/>
        <w:rPr>
          <w:b/>
          <w:bCs/>
        </w:rPr>
      </w:pPr>
      <w:r w:rsidRPr="0050441A">
        <w:rPr>
          <w:b/>
          <w:bCs/>
        </w:rPr>
        <w:t>c)</w:t>
      </w: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9" o:spid="_x0000_i1040" type="#_x0000_t75" style="width:402pt;height:147.75pt;visibility:visible">
            <v:imagedata r:id="rId19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06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2 para análise da invariância no tempo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  <w:r w:rsidRPr="00911F10">
        <w:rPr>
          <w:noProof/>
          <w:sz w:val="20"/>
          <w:szCs w:val="20"/>
          <w:lang w:eastAsia="pt-BR"/>
        </w:rPr>
        <w:pict>
          <v:shape id="_x0000_i1041" type="#_x0000_t75" style="width:414.75pt;height:262.5pt">
            <v:imagedata r:id="rId20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</w:p>
    <w:p w:rsidR="00D119C7" w:rsidRPr="0050441A" w:rsidRDefault="00D119C7" w:rsidP="0050441A">
      <w:pPr>
        <w:spacing w:after="0"/>
        <w:jc w:val="both"/>
        <w:rPr>
          <w:noProof/>
          <w:lang w:eastAsia="pt-BR"/>
        </w:rPr>
      </w:pPr>
      <w:r>
        <w:t>A partir do deslocamento na entrada, a resposta do sistema foi diferente à resposta do sistema deslocado. Portanto o sistema é variante.</w:t>
      </w:r>
    </w:p>
    <w:p w:rsidR="00D119C7" w:rsidRPr="0050441A" w:rsidRDefault="00D119C7" w:rsidP="009E5FA8">
      <w:pPr>
        <w:spacing w:after="0"/>
        <w:jc w:val="center"/>
        <w:rPr>
          <w:noProof/>
          <w:lang w:eastAsia="pt-BR"/>
        </w:rPr>
      </w:pPr>
    </w:p>
    <w:p w:rsidR="00D119C7" w:rsidRPr="0050441A" w:rsidRDefault="00D119C7" w:rsidP="00F52C67">
      <w:pPr>
        <w:spacing w:after="0"/>
        <w:jc w:val="both"/>
        <w:rPr>
          <w:noProof/>
          <w:lang w:eastAsia="pt-BR"/>
        </w:rPr>
      </w:pPr>
      <w:r w:rsidRPr="0050441A">
        <w:rPr>
          <w:noProof/>
          <w:lang w:eastAsia="pt-BR"/>
        </w:rPr>
        <w:t>d)</w:t>
      </w:r>
    </w:p>
    <w:p w:rsidR="00D119C7" w:rsidRDefault="00D119C7" w:rsidP="0050441A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42" type="#_x0000_t75" style="width:237pt;height:73.5pt;visibility:visible">
            <v:imagedata r:id="rId21" o:title=""/>
          </v:shape>
        </w:pict>
      </w:r>
    </w:p>
    <w:p w:rsidR="00D119C7" w:rsidRDefault="00D119C7" w:rsidP="0050441A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6" o:spid="_x0000_i1043" type="#_x0000_t75" style="width:422.25pt;height:264pt;visibility:visible">
            <v:imagedata r:id="rId22" o:title=""/>
          </v:shape>
        </w:pict>
      </w:r>
    </w:p>
    <w:p w:rsidR="00D119C7" w:rsidRDefault="00D119C7" w:rsidP="00F52C67">
      <w:pPr>
        <w:spacing w:after="0"/>
        <w:jc w:val="both"/>
        <w:rPr>
          <w:noProof/>
          <w:lang w:eastAsia="pt-BR"/>
        </w:rPr>
      </w:pPr>
    </w:p>
    <w:p w:rsidR="00D119C7" w:rsidRDefault="00D119C7" w:rsidP="00F52C67">
      <w:pPr>
        <w:spacing w:after="0"/>
        <w:jc w:val="both"/>
      </w:pPr>
      <w:r>
        <w:t>É dinâmico pois possui um transitório antes de se estabilizar.</w:t>
      </w: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  <w:r w:rsidRPr="0050441A">
        <w:rPr>
          <w:noProof/>
          <w:lang w:eastAsia="pt-BR"/>
        </w:rPr>
        <w:t>e)</w:t>
      </w:r>
      <w:r>
        <w:rPr>
          <w:noProof/>
          <w:sz w:val="20"/>
          <w:szCs w:val="20"/>
          <w:lang w:eastAsia="pt-BR"/>
        </w:rPr>
        <w:t xml:space="preserve"> </w:t>
      </w:r>
      <w:r>
        <w:t>É determinístico pois ele não possui alta variabilidade na saída.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Pr="009F5A13" w:rsidRDefault="00D119C7" w:rsidP="009E5FA8">
      <w:pPr>
        <w:spacing w:after="0"/>
        <w:rPr>
          <w:b/>
          <w:bCs/>
          <w:sz w:val="26"/>
          <w:szCs w:val="26"/>
        </w:rPr>
      </w:pP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Planta 3</w:t>
      </w: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</w:p>
    <w:p w:rsidR="00D119C7" w:rsidRDefault="00D119C7" w:rsidP="00331B1C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44" type="#_x0000_t75" style="width:426pt;height:188.25pt;visibility:visible">
            <v:imagedata r:id="rId23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07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3 para análise da linearidade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Pr="0050441A" w:rsidRDefault="00D119C7" w:rsidP="00C4283E">
      <w:pPr>
        <w:spacing w:after="0"/>
        <w:jc w:val="both"/>
      </w:pPr>
      <w:r w:rsidRPr="0050441A">
        <w:rPr>
          <w:noProof/>
          <w:lang w:eastAsia="pt-BR"/>
        </w:rPr>
        <w:t xml:space="preserve">a) </w:t>
      </w:r>
      <w:r w:rsidRPr="0050441A">
        <w:t>O sistema é contínuo no tempo.</w:t>
      </w:r>
    </w:p>
    <w:p w:rsidR="00D119C7" w:rsidRPr="0050441A" w:rsidRDefault="00D119C7" w:rsidP="00331B1C">
      <w:pPr>
        <w:spacing w:after="0"/>
        <w:jc w:val="both"/>
        <w:rPr>
          <w:noProof/>
          <w:lang w:eastAsia="pt-BR"/>
        </w:rPr>
      </w:pPr>
    </w:p>
    <w:p w:rsidR="00D119C7" w:rsidRPr="0050441A" w:rsidRDefault="00D119C7" w:rsidP="00331B1C">
      <w:pPr>
        <w:spacing w:after="0"/>
        <w:jc w:val="both"/>
        <w:rPr>
          <w:noProof/>
          <w:lang w:eastAsia="pt-BR"/>
        </w:rPr>
      </w:pPr>
    </w:p>
    <w:p w:rsidR="00D119C7" w:rsidRPr="0050441A" w:rsidRDefault="00D119C7" w:rsidP="00331B1C">
      <w:pPr>
        <w:spacing w:after="0"/>
        <w:jc w:val="both"/>
        <w:rPr>
          <w:noProof/>
          <w:lang w:eastAsia="pt-BR"/>
        </w:rPr>
      </w:pPr>
      <w:r w:rsidRPr="0050441A">
        <w:rPr>
          <w:noProof/>
          <w:lang w:eastAsia="pt-BR"/>
        </w:rPr>
        <w:t>b)</w:t>
      </w:r>
    </w:p>
    <w:p w:rsidR="00D119C7" w:rsidRDefault="00D119C7" w:rsidP="00331B1C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331B1C">
      <w:pPr>
        <w:spacing w:after="0"/>
        <w:jc w:val="both"/>
        <w:rPr>
          <w:noProof/>
          <w:sz w:val="20"/>
          <w:szCs w:val="20"/>
          <w:lang w:eastAsia="pt-BR"/>
        </w:rPr>
      </w:pPr>
      <w:r w:rsidRPr="00911F10">
        <w:rPr>
          <w:noProof/>
          <w:sz w:val="20"/>
          <w:szCs w:val="20"/>
          <w:lang w:eastAsia="pt-BR"/>
        </w:rPr>
        <w:pict>
          <v:shape id="_x0000_i1045" type="#_x0000_t75" style="width:419.25pt;height:261.75pt">
            <v:imagedata r:id="rId24" o:title=""/>
          </v:shape>
        </w:pict>
      </w:r>
    </w:p>
    <w:p w:rsidR="00D119C7" w:rsidRDefault="00D119C7" w:rsidP="00331B1C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50441A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</w:rPr>
        <w:t xml:space="preserve">Sistema </w:t>
      </w:r>
      <w:r w:rsidRPr="0050441A">
        <w:rPr>
          <w:b/>
          <w:bCs/>
        </w:rPr>
        <w:t>linear pois:</w:t>
      </w:r>
      <w:r>
        <w:rPr>
          <w:b/>
          <w:bCs/>
          <w:sz w:val="26"/>
          <w:szCs w:val="26"/>
        </w:rPr>
        <w:t xml:space="preserve"> </w:t>
      </w:r>
      <w:r w:rsidRPr="00331B1C">
        <w:rPr>
          <w:b/>
          <w:bCs/>
          <w:position w:val="-10"/>
          <w:sz w:val="26"/>
          <w:szCs w:val="26"/>
        </w:rPr>
        <w:object w:dxaOrig="3680" w:dyaOrig="340">
          <v:shape id="_x0000_i1046" type="#_x0000_t75" style="width:182.25pt;height:17.25pt" o:ole="">
            <v:imagedata r:id="rId25" o:title=""/>
          </v:shape>
          <o:OLEObject Type="Embed" ProgID="Equation.3" ShapeID="_x0000_i1046" DrawAspect="Content" ObjectID="_1281604409" r:id="rId26"/>
        </w:object>
      </w:r>
    </w:p>
    <w:p w:rsidR="00D119C7" w:rsidRDefault="00D119C7" w:rsidP="00331B1C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Pr="0050441A" w:rsidRDefault="00D119C7" w:rsidP="00331B1C">
      <w:pPr>
        <w:spacing w:after="0"/>
        <w:jc w:val="both"/>
        <w:rPr>
          <w:noProof/>
          <w:lang w:eastAsia="pt-BR"/>
        </w:rPr>
      </w:pPr>
      <w:r w:rsidRPr="0050441A">
        <w:rPr>
          <w:noProof/>
          <w:lang w:eastAsia="pt-BR"/>
        </w:rPr>
        <w:t>c)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8" o:spid="_x0000_i1047" type="#_x0000_t75" style="width:410.25pt;height:159pt;visibility:visible">
            <v:imagedata r:id="rId27" o:title=""/>
          </v:shape>
        </w:pict>
      </w:r>
    </w:p>
    <w:p w:rsidR="00D119C7" w:rsidRDefault="00D119C7" w:rsidP="00C4283E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08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3 para análise da invariância no tempo</w:t>
      </w:r>
    </w:p>
    <w:p w:rsidR="00D119C7" w:rsidRDefault="00D119C7" w:rsidP="00C4283E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Default="00D119C7" w:rsidP="00C4283E">
      <w:pPr>
        <w:spacing w:after="0"/>
        <w:jc w:val="center"/>
        <w:rPr>
          <w:noProof/>
          <w:sz w:val="20"/>
          <w:szCs w:val="20"/>
          <w:lang w:eastAsia="pt-BR"/>
        </w:rPr>
      </w:pPr>
      <w:r w:rsidRPr="00911F10">
        <w:rPr>
          <w:noProof/>
          <w:sz w:val="20"/>
          <w:szCs w:val="20"/>
          <w:lang w:eastAsia="pt-BR"/>
        </w:rPr>
        <w:pict>
          <v:shape id="_x0000_i1048" type="#_x0000_t75" style="width:424.5pt;height:261.75pt">
            <v:imagedata r:id="rId28" o:title=""/>
          </v:shape>
        </w:pict>
      </w:r>
    </w:p>
    <w:p w:rsidR="00D119C7" w:rsidRDefault="00D119C7" w:rsidP="00C4283E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Default="00D119C7" w:rsidP="0050441A">
      <w:pPr>
        <w:spacing w:after="0"/>
        <w:jc w:val="both"/>
      </w:pPr>
      <w:r>
        <w:t>Dado um deslocamento na entrada, a resposta do sistema foi igual à resposta do sistema deslocado. Portanto o sistema é invariante.</w:t>
      </w: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Pr="0050441A" w:rsidRDefault="00D119C7" w:rsidP="00F52C67">
      <w:pPr>
        <w:spacing w:after="0"/>
        <w:jc w:val="both"/>
        <w:rPr>
          <w:noProof/>
          <w:lang w:eastAsia="pt-BR"/>
        </w:rPr>
      </w:pPr>
      <w:r w:rsidRPr="0050441A">
        <w:rPr>
          <w:noProof/>
          <w:lang w:eastAsia="pt-BR"/>
        </w:rPr>
        <w:t xml:space="preserve">d) </w:t>
      </w:r>
    </w:p>
    <w:p w:rsidR="00D119C7" w:rsidRDefault="00D119C7" w:rsidP="0050441A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49" type="#_x0000_t75" style="width:240pt;height:1in;visibility:visible">
            <v:imagedata r:id="rId29" o:title=""/>
          </v:shape>
        </w:pict>
      </w: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F52C67">
      <w:pPr>
        <w:spacing w:after="0"/>
        <w:jc w:val="both"/>
      </w:pPr>
      <w:r w:rsidRPr="00433ED0">
        <w:rPr>
          <w:noProof/>
          <w:lang w:eastAsia="pt-BR"/>
        </w:rPr>
        <w:pict>
          <v:shape id="_x0000_i1050" type="#_x0000_t75" style="width:422.25pt;height:264pt;visibility:visible">
            <v:imagedata r:id="rId30" o:title=""/>
          </v:shape>
        </w:pict>
      </w: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  <w:r>
        <w:t>É instantâneo pois a sua resposta aparece assim que o valor da entrada é inserido no sistema.</w:t>
      </w:r>
    </w:p>
    <w:p w:rsidR="00D119C7" w:rsidRDefault="00D119C7" w:rsidP="00F52C67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Pr="0050441A" w:rsidRDefault="00D119C7" w:rsidP="00F52C67">
      <w:pPr>
        <w:spacing w:after="0"/>
        <w:jc w:val="both"/>
        <w:rPr>
          <w:b/>
          <w:bCs/>
        </w:rPr>
      </w:pPr>
      <w:r w:rsidRPr="0050441A">
        <w:rPr>
          <w:noProof/>
          <w:lang w:eastAsia="pt-BR"/>
        </w:rPr>
        <w:t xml:space="preserve">e) </w:t>
      </w:r>
      <w:r w:rsidRPr="0050441A">
        <w:t>É determinístico pois ele não possui alta variabilidade na saída.</w:t>
      </w:r>
    </w:p>
    <w:p w:rsidR="00D119C7" w:rsidRDefault="00D119C7" w:rsidP="009E5FA8">
      <w:pPr>
        <w:spacing w:after="0"/>
        <w:jc w:val="center"/>
      </w:pPr>
    </w:p>
    <w:p w:rsidR="00D119C7" w:rsidRDefault="00D119C7" w:rsidP="009E5FA8">
      <w:pPr>
        <w:spacing w:after="0"/>
        <w:jc w:val="center"/>
      </w:pP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Planta 4</w:t>
      </w:r>
    </w:p>
    <w:p w:rsidR="00D119C7" w:rsidRDefault="00D119C7" w:rsidP="009E5FA8">
      <w:pPr>
        <w:spacing w:after="0"/>
        <w:jc w:val="center"/>
        <w:rPr>
          <w:b/>
          <w:bCs/>
          <w:sz w:val="26"/>
          <w:szCs w:val="26"/>
        </w:rPr>
      </w:pP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51" type="#_x0000_t75" style="width:421.5pt;height:169.5pt;visibility:visible">
            <v:imagedata r:id="rId31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09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4 para análise da linearidade</w:t>
      </w: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</w:p>
    <w:p w:rsidR="00D119C7" w:rsidRPr="0050441A" w:rsidRDefault="00D119C7" w:rsidP="0050441A">
      <w:pPr>
        <w:spacing w:after="0"/>
        <w:jc w:val="both"/>
      </w:pPr>
      <w:r>
        <w:rPr>
          <w:noProof/>
          <w:lang w:eastAsia="pt-BR"/>
        </w:rPr>
        <w:t xml:space="preserve">a) </w:t>
      </w:r>
      <w:r w:rsidRPr="0050441A">
        <w:t>O sistema é contínuo no tempo.</w:t>
      </w:r>
    </w:p>
    <w:p w:rsidR="00D119C7" w:rsidRDefault="00D119C7" w:rsidP="00331B1C">
      <w:pPr>
        <w:spacing w:after="0"/>
        <w:jc w:val="both"/>
        <w:rPr>
          <w:noProof/>
          <w:lang w:eastAsia="pt-BR"/>
        </w:rPr>
      </w:pPr>
    </w:p>
    <w:p w:rsidR="00D119C7" w:rsidRDefault="00D119C7" w:rsidP="00331B1C">
      <w:pPr>
        <w:spacing w:after="0"/>
        <w:jc w:val="both"/>
        <w:rPr>
          <w:noProof/>
          <w:lang w:eastAsia="pt-BR"/>
        </w:rPr>
      </w:pPr>
      <w:r>
        <w:rPr>
          <w:noProof/>
          <w:lang w:eastAsia="pt-BR"/>
        </w:rPr>
        <w:t>b)</w:t>
      </w:r>
    </w:p>
    <w:p w:rsidR="00D119C7" w:rsidRDefault="00D119C7" w:rsidP="00331B1C">
      <w:pPr>
        <w:spacing w:after="0"/>
        <w:rPr>
          <w:noProof/>
          <w:lang w:eastAsia="pt-BR"/>
        </w:rPr>
      </w:pPr>
      <w:r>
        <w:rPr>
          <w:noProof/>
          <w:lang w:eastAsia="pt-BR"/>
        </w:rPr>
        <w:pict>
          <v:shape id="_x0000_i1052" type="#_x0000_t75" style="width:414.75pt;height:259.5pt">
            <v:imagedata r:id="rId32" o:title=""/>
          </v:shape>
        </w:pict>
      </w:r>
    </w:p>
    <w:p w:rsidR="00D119C7" w:rsidRDefault="00D119C7" w:rsidP="00331B1C">
      <w:pPr>
        <w:spacing w:after="0"/>
        <w:rPr>
          <w:noProof/>
          <w:lang w:eastAsia="pt-BR"/>
        </w:rPr>
      </w:pPr>
    </w:p>
    <w:p w:rsidR="00D119C7" w:rsidRDefault="00D119C7" w:rsidP="0050441A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</w:rPr>
        <w:t>Sistema não-</w:t>
      </w:r>
      <w:r w:rsidRPr="0050441A">
        <w:rPr>
          <w:b/>
          <w:bCs/>
        </w:rPr>
        <w:t>linear pois:</w:t>
      </w:r>
      <w:r>
        <w:rPr>
          <w:b/>
          <w:bCs/>
          <w:sz w:val="26"/>
          <w:szCs w:val="26"/>
        </w:rPr>
        <w:t xml:space="preserve"> </w:t>
      </w:r>
      <w:r w:rsidRPr="00331B1C">
        <w:rPr>
          <w:b/>
          <w:bCs/>
          <w:position w:val="-10"/>
          <w:sz w:val="26"/>
          <w:szCs w:val="26"/>
        </w:rPr>
        <w:object w:dxaOrig="3680" w:dyaOrig="340">
          <v:shape id="_x0000_i1053" type="#_x0000_t75" style="width:182.25pt;height:17.25pt" o:ole="">
            <v:imagedata r:id="rId33" o:title=""/>
          </v:shape>
          <o:OLEObject Type="Embed" ProgID="Equation.3" ShapeID="_x0000_i1053" DrawAspect="Content" ObjectID="_1281604410" r:id="rId34"/>
        </w:object>
      </w:r>
    </w:p>
    <w:p w:rsidR="00D119C7" w:rsidRDefault="00D119C7" w:rsidP="00331B1C">
      <w:pPr>
        <w:spacing w:after="0"/>
        <w:jc w:val="both"/>
        <w:rPr>
          <w:noProof/>
          <w:lang w:eastAsia="pt-BR"/>
        </w:rPr>
      </w:pPr>
    </w:p>
    <w:p w:rsidR="00D119C7" w:rsidRDefault="00D119C7" w:rsidP="00331B1C">
      <w:pPr>
        <w:spacing w:after="0"/>
        <w:jc w:val="both"/>
        <w:rPr>
          <w:noProof/>
          <w:lang w:eastAsia="pt-BR"/>
        </w:rPr>
      </w:pPr>
      <w:r>
        <w:rPr>
          <w:noProof/>
          <w:lang w:eastAsia="pt-BR"/>
        </w:rPr>
        <w:t>c)</w:t>
      </w:r>
    </w:p>
    <w:p w:rsidR="00D119C7" w:rsidRDefault="00D119C7" w:rsidP="009E5FA8">
      <w:pPr>
        <w:spacing w:after="0"/>
        <w:jc w:val="center"/>
        <w:rPr>
          <w:noProof/>
          <w:lang w:eastAsia="pt-BR"/>
        </w:rPr>
      </w:pPr>
    </w:p>
    <w:p w:rsidR="00D119C7" w:rsidRDefault="00D119C7" w:rsidP="00C4283E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54" type="#_x0000_t75" style="width:411.75pt;height:148.5pt;visibility:visible">
            <v:imagedata r:id="rId35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  <w:r w:rsidRPr="0077589C">
        <w:rPr>
          <w:noProof/>
          <w:sz w:val="20"/>
          <w:szCs w:val="20"/>
          <w:lang w:eastAsia="pt-BR"/>
        </w:rPr>
        <w:t xml:space="preserve">Figura </w:t>
      </w:r>
      <w:r>
        <w:rPr>
          <w:noProof/>
          <w:sz w:val="20"/>
          <w:szCs w:val="20"/>
          <w:lang w:eastAsia="pt-BR"/>
        </w:rPr>
        <w:t>10</w:t>
      </w:r>
      <w:r w:rsidRPr="0077589C">
        <w:rPr>
          <w:noProof/>
          <w:sz w:val="20"/>
          <w:szCs w:val="20"/>
          <w:lang w:eastAsia="pt-BR"/>
        </w:rPr>
        <w:t xml:space="preserve"> – esquema em </w:t>
      </w:r>
      <w:r>
        <w:rPr>
          <w:noProof/>
          <w:sz w:val="20"/>
          <w:szCs w:val="20"/>
          <w:lang w:eastAsia="pt-BR"/>
        </w:rPr>
        <w:t>diagramas de blocos do sistema 4 para análise da invariância no tempo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  <w:r w:rsidRPr="00911F10">
        <w:rPr>
          <w:noProof/>
          <w:sz w:val="20"/>
          <w:szCs w:val="20"/>
          <w:lang w:eastAsia="pt-BR"/>
        </w:rPr>
        <w:pict>
          <v:shape id="_x0000_i1055" type="#_x0000_t75" style="width:424.5pt;height:261.75pt">
            <v:imagedata r:id="rId36" o:title=""/>
          </v:shape>
        </w:pic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Pr="0050441A" w:rsidRDefault="00D119C7" w:rsidP="007603AD">
      <w:pPr>
        <w:spacing w:after="0"/>
        <w:jc w:val="both"/>
        <w:rPr>
          <w:noProof/>
          <w:lang w:eastAsia="pt-BR"/>
        </w:rPr>
      </w:pPr>
      <w:r>
        <w:t>A partir do deslocamento na entrada, a resposta do sistema foi diferente à resposta do sistema deslocado. Portanto o sistema é variante.</w:t>
      </w:r>
    </w:p>
    <w:p w:rsidR="00D119C7" w:rsidRDefault="00D119C7" w:rsidP="009E5FA8">
      <w:pPr>
        <w:spacing w:after="0"/>
        <w:jc w:val="center"/>
        <w:rPr>
          <w:noProof/>
          <w:sz w:val="20"/>
          <w:szCs w:val="20"/>
          <w:lang w:eastAsia="pt-BR"/>
        </w:rPr>
      </w:pPr>
    </w:p>
    <w:p w:rsidR="00D119C7" w:rsidRPr="007603AD" w:rsidRDefault="00D119C7" w:rsidP="00C4283E">
      <w:pPr>
        <w:spacing w:after="0"/>
        <w:jc w:val="both"/>
        <w:rPr>
          <w:noProof/>
          <w:lang w:eastAsia="pt-BR"/>
        </w:rPr>
      </w:pPr>
      <w:r w:rsidRPr="007603AD">
        <w:rPr>
          <w:noProof/>
          <w:lang w:eastAsia="pt-BR"/>
        </w:rPr>
        <w:t>d)</w:t>
      </w:r>
    </w:p>
    <w:p w:rsidR="00D119C7" w:rsidRDefault="00D119C7" w:rsidP="00C4283E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50441A">
      <w:pPr>
        <w:spacing w:after="0"/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Imagem 4" o:spid="_x0000_i1056" type="#_x0000_t75" style="width:227.25pt;height:65.25pt;visibility:visible">
            <v:imagedata r:id="rId37" o:title=""/>
          </v:shape>
        </w:pict>
      </w:r>
    </w:p>
    <w:p w:rsidR="00D119C7" w:rsidRDefault="00D119C7" w:rsidP="0050441A">
      <w:pPr>
        <w:spacing w:after="0"/>
        <w:jc w:val="center"/>
        <w:rPr>
          <w:noProof/>
          <w:sz w:val="20"/>
          <w:szCs w:val="20"/>
          <w:lang w:eastAsia="pt-BR"/>
        </w:rPr>
      </w:pPr>
      <w:r>
        <w:rPr>
          <w:noProof/>
          <w:lang w:eastAsia="pt-BR"/>
        </w:rPr>
        <w:pict>
          <v:shape id="Imagem 12" o:spid="_x0000_i1057" type="#_x0000_t75" style="width:422.25pt;height:264pt;visibility:visible">
            <v:imagedata r:id="rId38" o:title=""/>
          </v:shape>
        </w:pict>
      </w:r>
    </w:p>
    <w:p w:rsidR="00D119C7" w:rsidRDefault="00D119C7" w:rsidP="00C4283E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C4283E">
      <w:pPr>
        <w:spacing w:after="0"/>
        <w:jc w:val="both"/>
        <w:rPr>
          <w:noProof/>
          <w:sz w:val="20"/>
          <w:szCs w:val="20"/>
          <w:lang w:eastAsia="pt-BR"/>
        </w:rPr>
      </w:pPr>
      <w:r>
        <w:t>Édinâmico pois possui um transitório antes de se estabilizar.</w:t>
      </w:r>
    </w:p>
    <w:p w:rsidR="00D119C7" w:rsidRDefault="00D119C7" w:rsidP="00C4283E">
      <w:pPr>
        <w:spacing w:after="0"/>
        <w:jc w:val="both"/>
        <w:rPr>
          <w:noProof/>
          <w:sz w:val="20"/>
          <w:szCs w:val="20"/>
          <w:lang w:eastAsia="pt-BR"/>
        </w:rPr>
      </w:pPr>
    </w:p>
    <w:p w:rsidR="00D119C7" w:rsidRDefault="00D119C7" w:rsidP="0050441A">
      <w:pPr>
        <w:spacing w:after="0"/>
      </w:pPr>
      <w:r>
        <w:t>e) É estocástico pois possui alta variabilidade na saída.</w:t>
      </w:r>
    </w:p>
    <w:p w:rsidR="00D119C7" w:rsidRDefault="00D119C7" w:rsidP="0050441A">
      <w:pPr>
        <w:spacing w:after="0"/>
        <w:jc w:val="both"/>
      </w:pP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435"/>
        <w:gridCol w:w="1437"/>
        <w:gridCol w:w="1436"/>
        <w:gridCol w:w="1439"/>
        <w:gridCol w:w="1440"/>
        <w:gridCol w:w="1533"/>
      </w:tblGrid>
      <w:tr w:rsidR="00D119C7"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Planta</w:t>
            </w:r>
          </w:p>
        </w:tc>
        <w:tc>
          <w:tcPr>
            <w:tcW w:w="7204" w:type="dxa"/>
            <w:gridSpan w:val="5"/>
          </w:tcPr>
          <w:p w:rsidR="00D119C7" w:rsidRDefault="00D119C7" w:rsidP="001D13DF">
            <w:pPr>
              <w:spacing w:after="0"/>
              <w:jc w:val="center"/>
            </w:pPr>
            <w:r>
              <w:t>Classificação</w:t>
            </w:r>
          </w:p>
        </w:tc>
      </w:tr>
      <w:tr w:rsidR="00D119C7"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P1</w:t>
            </w:r>
          </w:p>
        </w:tc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Contínuo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Linear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Variante no tempo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Dinâmico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Determinístico</w:t>
            </w:r>
          </w:p>
        </w:tc>
      </w:tr>
      <w:tr w:rsidR="00D119C7"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P2</w:t>
            </w:r>
          </w:p>
        </w:tc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Contínuo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Não-linear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Variante no tempo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Dinâmico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Determinístico</w:t>
            </w:r>
          </w:p>
        </w:tc>
      </w:tr>
      <w:tr w:rsidR="00D119C7"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P3</w:t>
            </w:r>
          </w:p>
        </w:tc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Contínuo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Linear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Invariante no tempo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Instantâneo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Determinístico</w:t>
            </w:r>
          </w:p>
        </w:tc>
      </w:tr>
      <w:tr w:rsidR="00D119C7"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P4</w:t>
            </w:r>
          </w:p>
        </w:tc>
        <w:tc>
          <w:tcPr>
            <w:tcW w:w="1440" w:type="dxa"/>
          </w:tcPr>
          <w:p w:rsidR="00D119C7" w:rsidRDefault="00D119C7" w:rsidP="001D13DF">
            <w:pPr>
              <w:spacing w:after="0"/>
            </w:pPr>
            <w:r>
              <w:t>Contínuo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Não-linear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Variante no tempo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Dinâmico</w:t>
            </w:r>
          </w:p>
        </w:tc>
        <w:tc>
          <w:tcPr>
            <w:tcW w:w="1441" w:type="dxa"/>
          </w:tcPr>
          <w:p w:rsidR="00D119C7" w:rsidRDefault="00D119C7" w:rsidP="001D13DF">
            <w:pPr>
              <w:spacing w:after="0"/>
            </w:pPr>
            <w:r>
              <w:t>Estocástico</w:t>
            </w:r>
          </w:p>
        </w:tc>
      </w:tr>
    </w:tbl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  <w:r>
        <w:t xml:space="preserve">2. a) </w:t>
      </w:r>
    </w:p>
    <w:p w:rsidR="00D119C7" w:rsidRDefault="00D119C7" w:rsidP="001D13DF">
      <w:pPr>
        <w:spacing w:after="0"/>
        <w:jc w:val="center"/>
      </w:pPr>
      <w:r>
        <w:rPr>
          <w:noProof/>
          <w:lang w:eastAsia="pt-BR"/>
        </w:rPr>
        <w:pict>
          <v:shape id="_x0000_i1058" type="#_x0000_t75" style="width:231.75pt;height:45.75pt;visibility:visible">
            <v:imagedata r:id="rId39" o:title=""/>
          </v:shape>
        </w:pict>
      </w:r>
    </w:p>
    <w:p w:rsidR="00D119C7" w:rsidRDefault="00D119C7" w:rsidP="001D13DF">
      <w:pPr>
        <w:spacing w:after="0"/>
        <w:jc w:val="center"/>
      </w:pPr>
      <w:r>
        <w:rPr>
          <w:noProof/>
          <w:lang w:eastAsia="pt-BR"/>
        </w:rPr>
        <w:pict>
          <v:shape id="_x0000_i1059" type="#_x0000_t75" style="width:422.25pt;height:264pt;visibility:visible">
            <v:imagedata r:id="rId40" o:title=""/>
          </v:shape>
        </w:pict>
      </w:r>
    </w:p>
    <w:p w:rsidR="00D119C7" w:rsidRDefault="00D119C7" w:rsidP="001D13DF">
      <w:pPr>
        <w:spacing w:after="0"/>
        <w:jc w:val="both"/>
      </w:pPr>
      <w:r>
        <w:t>O resultado obtido é semelhante ao teórico, onde o primeiro gráfico mostra o degrau e o segundo gráfico mostra a resposta do sistema, ou seja, o capacitor carregando.</w:t>
      </w:r>
    </w:p>
    <w:p w:rsidR="00D119C7" w:rsidRDefault="00D119C7" w:rsidP="001D13DF">
      <w:pPr>
        <w:spacing w:after="0"/>
        <w:jc w:val="both"/>
      </w:pPr>
    </w:p>
    <w:p w:rsidR="00D119C7" w:rsidRDefault="00D119C7" w:rsidP="001D13DF">
      <w:pPr>
        <w:spacing w:after="0"/>
        <w:jc w:val="both"/>
      </w:pPr>
      <w:r>
        <w:t xml:space="preserve">b) </w:t>
      </w:r>
    </w:p>
    <w:p w:rsidR="00D119C7" w:rsidRDefault="00D119C7" w:rsidP="001D13DF">
      <w:pPr>
        <w:spacing w:after="0"/>
        <w:jc w:val="center"/>
      </w:pPr>
      <w:r>
        <w:t>Para T = 4*R*C = 8</w:t>
      </w:r>
    </w:p>
    <w:p w:rsidR="00D119C7" w:rsidRDefault="00D119C7" w:rsidP="001D13DF">
      <w:pPr>
        <w:spacing w:after="0"/>
        <w:jc w:val="both"/>
      </w:pPr>
      <w:r>
        <w:rPr>
          <w:noProof/>
          <w:lang w:eastAsia="pt-BR"/>
        </w:rPr>
        <w:pict>
          <v:shape id="_x0000_i1060" type="#_x0000_t75" style="width:422.25pt;height:264pt;visibility:visible">
            <v:imagedata r:id="rId41" o:title=""/>
          </v:shape>
        </w:pict>
      </w:r>
    </w:p>
    <w:p w:rsidR="00D119C7" w:rsidRDefault="00D119C7" w:rsidP="001D13DF">
      <w:pPr>
        <w:spacing w:after="0"/>
        <w:jc w:val="both"/>
      </w:pPr>
    </w:p>
    <w:p w:rsidR="00D119C7" w:rsidRDefault="00D119C7" w:rsidP="001D13DF">
      <w:pPr>
        <w:spacing w:after="0"/>
        <w:jc w:val="center"/>
      </w:pPr>
      <w:r>
        <w:t>Para T = 2*R*C = 4</w:t>
      </w:r>
    </w:p>
    <w:p w:rsidR="00D119C7" w:rsidRDefault="00D119C7" w:rsidP="001D13DF">
      <w:pPr>
        <w:spacing w:after="0"/>
      </w:pPr>
      <w:r>
        <w:rPr>
          <w:noProof/>
          <w:lang w:eastAsia="pt-BR"/>
        </w:rPr>
        <w:pict>
          <v:shape id="_x0000_i1061" type="#_x0000_t75" style="width:422.25pt;height:264pt;visibility:visible">
            <v:imagedata r:id="rId42" o:title=""/>
          </v:shape>
        </w:pict>
      </w:r>
    </w:p>
    <w:p w:rsidR="00D119C7" w:rsidRDefault="00D119C7" w:rsidP="001D13DF">
      <w:pPr>
        <w:spacing w:after="0"/>
      </w:pPr>
      <w:r>
        <w:tab/>
      </w:r>
    </w:p>
    <w:p w:rsidR="00D119C7" w:rsidRDefault="00D119C7" w:rsidP="001D13DF">
      <w:pPr>
        <w:spacing w:after="0"/>
        <w:jc w:val="center"/>
      </w:pPr>
      <w:r>
        <w:t>Para T = RC = 2</w:t>
      </w:r>
    </w:p>
    <w:p w:rsidR="00D119C7" w:rsidRDefault="00D119C7" w:rsidP="001D13DF">
      <w:pPr>
        <w:spacing w:after="0"/>
        <w:jc w:val="center"/>
      </w:pPr>
      <w:r>
        <w:rPr>
          <w:noProof/>
          <w:lang w:eastAsia="pt-BR"/>
        </w:rPr>
        <w:pict>
          <v:shape id="Imagem 11" o:spid="_x0000_i1062" type="#_x0000_t75" style="width:422.25pt;height:264pt;visibility:visible">
            <v:imagedata r:id="rId43" o:title=""/>
          </v:shape>
        </w:pict>
      </w: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  <w:r>
        <w:t>Para T = RC/2 = 1</w:t>
      </w:r>
    </w:p>
    <w:p w:rsidR="00D119C7" w:rsidRDefault="00D119C7" w:rsidP="001D13DF">
      <w:pPr>
        <w:spacing w:after="0"/>
        <w:jc w:val="center"/>
      </w:pPr>
      <w:r>
        <w:rPr>
          <w:noProof/>
          <w:lang w:eastAsia="pt-BR"/>
        </w:rPr>
        <w:pict>
          <v:shape id="Imagem 14" o:spid="_x0000_i1063" type="#_x0000_t75" style="width:422.25pt;height:264pt;visibility:visible">
            <v:imagedata r:id="rId44" o:title=""/>
          </v:shape>
        </w:pict>
      </w:r>
    </w:p>
    <w:p w:rsidR="00D119C7" w:rsidRDefault="00D119C7" w:rsidP="001D13DF">
      <w:pPr>
        <w:spacing w:after="0"/>
        <w:jc w:val="center"/>
      </w:pPr>
    </w:p>
    <w:p w:rsidR="00D119C7" w:rsidRDefault="00D119C7" w:rsidP="001D13DF">
      <w:pPr>
        <w:spacing w:after="0"/>
        <w:jc w:val="center"/>
      </w:pPr>
      <w:r>
        <w:t>Para T = RC/10</w:t>
      </w:r>
    </w:p>
    <w:p w:rsidR="00D119C7" w:rsidRDefault="00D119C7" w:rsidP="001D13DF">
      <w:pPr>
        <w:spacing w:after="0"/>
        <w:jc w:val="center"/>
      </w:pPr>
      <w:r>
        <w:rPr>
          <w:noProof/>
          <w:lang w:eastAsia="pt-BR"/>
        </w:rPr>
        <w:pict>
          <v:shape id="Imagem 17" o:spid="_x0000_i1064" type="#_x0000_t75" style="width:422.25pt;height:264pt;visibility:visible">
            <v:imagedata r:id="rId45" o:title=""/>
          </v:shape>
        </w:pict>
      </w: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  <w:r>
        <w:t xml:space="preserve">c) </w:t>
      </w:r>
    </w:p>
    <w:p w:rsidR="00D119C7" w:rsidRDefault="00D119C7" w:rsidP="001D13DF">
      <w:pPr>
        <w:spacing w:after="0"/>
      </w:pPr>
      <w:r>
        <w:rPr>
          <w:noProof/>
          <w:lang w:eastAsia="pt-BR"/>
        </w:rPr>
        <w:pict>
          <v:shape id="Imagem 20" o:spid="_x0000_i1065" type="#_x0000_t75" style="width:422.25pt;height:264pt;visibility:visible">
            <v:imagedata r:id="rId46" o:title=""/>
          </v:shape>
        </w:pict>
      </w: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  <w:r>
        <w:t>Podemos perceber que quanto menor o valor de T, e conseqüentemente, aumentando o valor de  A, o degrau vai tender ao impulso.</w:t>
      </w:r>
    </w:p>
    <w:p w:rsidR="00D119C7" w:rsidRDefault="00D119C7" w:rsidP="001D13DF">
      <w:pPr>
        <w:spacing w:after="0"/>
      </w:pPr>
    </w:p>
    <w:p w:rsidR="00D119C7" w:rsidRDefault="00D119C7" w:rsidP="001D13DF">
      <w:pPr>
        <w:spacing w:after="0"/>
      </w:pPr>
    </w:p>
    <w:p w:rsidR="00D119C7" w:rsidRDefault="00D119C7" w:rsidP="0050441A">
      <w:pPr>
        <w:spacing w:after="0"/>
        <w:jc w:val="both"/>
      </w:pPr>
    </w:p>
    <w:sectPr w:rsidR="00D119C7" w:rsidSect="00886F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82375"/>
    <w:rsid w:val="000A4BE8"/>
    <w:rsid w:val="000D1E3A"/>
    <w:rsid w:val="000D3FCE"/>
    <w:rsid w:val="001D13DF"/>
    <w:rsid w:val="0027607B"/>
    <w:rsid w:val="00331B1C"/>
    <w:rsid w:val="0040331B"/>
    <w:rsid w:val="00433ED0"/>
    <w:rsid w:val="00456C10"/>
    <w:rsid w:val="00493286"/>
    <w:rsid w:val="004932C9"/>
    <w:rsid w:val="0050441A"/>
    <w:rsid w:val="0051376A"/>
    <w:rsid w:val="00561E3C"/>
    <w:rsid w:val="00635EC4"/>
    <w:rsid w:val="006D43FC"/>
    <w:rsid w:val="007603AD"/>
    <w:rsid w:val="0077589C"/>
    <w:rsid w:val="00886F72"/>
    <w:rsid w:val="00911F10"/>
    <w:rsid w:val="00982375"/>
    <w:rsid w:val="009E5FA8"/>
    <w:rsid w:val="009F5A13"/>
    <w:rsid w:val="00A469ED"/>
    <w:rsid w:val="00AA21FF"/>
    <w:rsid w:val="00BA203B"/>
    <w:rsid w:val="00C23736"/>
    <w:rsid w:val="00C4283E"/>
    <w:rsid w:val="00CE53FE"/>
    <w:rsid w:val="00D119C7"/>
    <w:rsid w:val="00E95EBE"/>
    <w:rsid w:val="00F52C67"/>
    <w:rsid w:val="00FA7DE6"/>
    <w:rsid w:val="00FF2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F72"/>
    <w:pPr>
      <w:spacing w:after="200" w:line="276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8237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rsid w:val="00982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8237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82375"/>
    <w:rPr>
      <w:color w:val="808080"/>
    </w:rPr>
  </w:style>
  <w:style w:type="table" w:styleId="TableGrid">
    <w:name w:val="Table Grid"/>
    <w:basedOn w:val="TableNormal"/>
    <w:uiPriority w:val="99"/>
    <w:locked/>
    <w:rsid w:val="001D13DF"/>
    <w:rPr>
      <w:rFonts w:cs="Calibri"/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2.bin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oleObject" Target="embeddings/oleObject3.bin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wmf"/><Relationship Id="rId25" Type="http://schemas.openxmlformats.org/officeDocument/2006/relationships/image" Target="media/image21.wmf"/><Relationship Id="rId33" Type="http://schemas.openxmlformats.org/officeDocument/2006/relationships/image" Target="media/image28.w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7</TotalTime>
  <Pages>16</Pages>
  <Words>603</Words>
  <Characters>3258</Characters>
  <Application>Microsoft Office Outlook</Application>
  <DocSecurity>0</DocSecurity>
  <Lines>0</Lines>
  <Paragraphs>0</Paragraphs>
  <ScaleCrop>false</ScaleCrop>
  <Company>UFAM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Mikhail</dc:creator>
  <cp:keywords/>
  <dc:description/>
  <cp:lastModifiedBy>ALUNO</cp:lastModifiedBy>
  <cp:revision>5</cp:revision>
  <dcterms:created xsi:type="dcterms:W3CDTF">2008-08-30T15:48:00Z</dcterms:created>
  <dcterms:modified xsi:type="dcterms:W3CDTF">2008-08-30T16:26:00Z</dcterms:modified>
</cp:coreProperties>
</file>